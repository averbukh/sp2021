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D69CB" w14:textId="77777777" w:rsidR="00175D12" w:rsidRPr="00F6323F" w:rsidRDefault="00175D12" w:rsidP="00175D12">
      <w:pPr>
        <w:jc w:val="center"/>
        <w:rPr>
          <w:rFonts w:ascii="Times New Roman" w:hAnsi="Times New Roman"/>
          <w:sz w:val="24"/>
          <w:szCs w:val="24"/>
        </w:rPr>
      </w:pPr>
      <w:bookmarkStart w:id="0" w:name="_Toc6676375"/>
      <w:r w:rsidRPr="00F6323F">
        <w:rPr>
          <w:rFonts w:ascii="Times New Roman" w:hAnsi="Times New Roman"/>
        </w:rPr>
        <w:t>МИНОБРНАУКИ РОССИИ</w:t>
      </w:r>
      <w:bookmarkEnd w:id="0"/>
    </w:p>
    <w:p w14:paraId="20707800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0F19BDA" wp14:editId="6FF4C0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23F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B85705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bookmarkStart w:id="1" w:name="_Toc6676376"/>
      <w:r w:rsidRPr="00F6323F">
        <w:rPr>
          <w:rFonts w:ascii="Times New Roman" w:hAnsi="Times New Roman"/>
        </w:rPr>
        <w:t>НИЖЕГОРОДСКИЙ ГОСУДАРСТВЕННЫЙ ТЕХНИЧЕСКИЙ</w:t>
      </w:r>
      <w:bookmarkEnd w:id="1"/>
    </w:p>
    <w:p w14:paraId="5BEF0513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r w:rsidRPr="00F6323F">
        <w:rPr>
          <w:rFonts w:ascii="Times New Roman" w:hAnsi="Times New Roman"/>
        </w:rPr>
        <w:t>УНИВЕРСИТЕТ им. Р.Е.АЛЕКСЕЕВА</w:t>
      </w:r>
    </w:p>
    <w:p w14:paraId="7BA294D2" w14:textId="77777777" w:rsidR="00175D12" w:rsidRPr="00F6323F" w:rsidRDefault="00175D12" w:rsidP="00175D12">
      <w:pPr>
        <w:ind w:left="567"/>
        <w:rPr>
          <w:rFonts w:ascii="Times New Roman" w:hAnsi="Times New Roman"/>
          <w:sz w:val="28"/>
          <w:szCs w:val="28"/>
        </w:rPr>
      </w:pPr>
    </w:p>
    <w:p w14:paraId="27344436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B299247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14:paraId="24DD6C49" w14:textId="77777777" w:rsidR="00175D12" w:rsidRPr="00F6323F" w:rsidRDefault="00175D12" w:rsidP="00175D12">
      <w:pPr>
        <w:outlineLvl w:val="0"/>
        <w:rPr>
          <w:rFonts w:ascii="Times New Roman" w:hAnsi="Times New Roman"/>
          <w:sz w:val="36"/>
          <w:szCs w:val="36"/>
        </w:rPr>
      </w:pPr>
    </w:p>
    <w:p w14:paraId="5D8FF2BA" w14:textId="7F2C0808" w:rsidR="00175D12" w:rsidRPr="00F6323F" w:rsidRDefault="00272A6C" w:rsidP="00175D1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Методы и средства обработки сигналов</w:t>
      </w:r>
    </w:p>
    <w:p w14:paraId="765FAAF9" w14:textId="33FC283F" w:rsidR="00175D12" w:rsidRDefault="00272A6C" w:rsidP="00175D1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Отчет</w:t>
      </w:r>
    </w:p>
    <w:p w14:paraId="4F2F17C1" w14:textId="12897CE9" w:rsidR="00175D12" w:rsidRPr="00F6323F" w:rsidRDefault="00272A6C" w:rsidP="00272A6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2"/>
        </w:rPr>
        <w:t>По лабораторной работе №2</w:t>
      </w:r>
    </w:p>
    <w:p w14:paraId="5CAF2659" w14:textId="6FA83E04" w:rsidR="00175D12" w:rsidRPr="00F6323F" w:rsidRDefault="00175D12" w:rsidP="00175D1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65EF900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44835894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7DEA0EF6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174CF479" w14:textId="77777777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sz w:val="24"/>
        </w:rPr>
      </w:pPr>
    </w:p>
    <w:p w14:paraId="7E4B783B" w14:textId="77777777" w:rsidR="00175D12" w:rsidRPr="00F6323F" w:rsidRDefault="00175D12" w:rsidP="00175D12">
      <w:pPr>
        <w:jc w:val="center"/>
        <w:rPr>
          <w:rFonts w:ascii="Times New Roman" w:hAnsi="Times New Roman"/>
          <w:sz w:val="20"/>
        </w:rPr>
      </w:pPr>
      <w:bookmarkStart w:id="2" w:name="_Toc6676379"/>
      <w:r w:rsidRPr="00F6323F">
        <w:rPr>
          <w:rFonts w:ascii="Times New Roman" w:hAnsi="Times New Roman"/>
        </w:rPr>
        <w:t xml:space="preserve">                         ПРОВЕРИЛ</w:t>
      </w:r>
      <w:r w:rsidRPr="00F6323F">
        <w:rPr>
          <w:rFonts w:ascii="Times New Roman" w:hAnsi="Times New Roman"/>
          <w:sz w:val="20"/>
        </w:rPr>
        <w:t>:</w:t>
      </w:r>
      <w:bookmarkEnd w:id="2"/>
    </w:p>
    <w:p w14:paraId="30506B11" w14:textId="24EC74EC" w:rsidR="00175D12" w:rsidRPr="00272A6C" w:rsidRDefault="00175D12" w:rsidP="00175D12">
      <w:pPr>
        <w:spacing w:after="0" w:line="240" w:lineRule="auto"/>
        <w:ind w:left="4678"/>
        <w:rPr>
          <w:rFonts w:ascii="Times New Roman" w:hAnsi="Times New Roman"/>
          <w:sz w:val="24"/>
          <w:szCs w:val="28"/>
        </w:rPr>
      </w:pPr>
      <w:r w:rsidRPr="00F6323F">
        <w:rPr>
          <w:rFonts w:ascii="Times New Roman" w:hAnsi="Times New Roman"/>
          <w:sz w:val="20"/>
        </w:rPr>
        <w:t xml:space="preserve"> ________________        </w:t>
      </w:r>
      <w:r w:rsidR="00272A6C">
        <w:rPr>
          <w:rFonts w:ascii="Times New Roman" w:hAnsi="Times New Roman"/>
          <w:sz w:val="24"/>
          <w:szCs w:val="28"/>
        </w:rPr>
        <w:t>Авербух М.Л.</w:t>
      </w:r>
    </w:p>
    <w:p w14:paraId="182839EE" w14:textId="77777777" w:rsidR="00175D12" w:rsidRPr="00F6323F" w:rsidRDefault="00175D12" w:rsidP="00175D12">
      <w:pPr>
        <w:ind w:left="4678"/>
        <w:rPr>
          <w:rFonts w:ascii="Times New Roman" w:hAnsi="Times New Roman"/>
          <w:sz w:val="6"/>
          <w:szCs w:val="8"/>
        </w:rPr>
      </w:pPr>
    </w:p>
    <w:p w14:paraId="5A430F44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bookmarkStart w:id="3" w:name="_Toc6676380"/>
      <w:r w:rsidRPr="00F6323F">
        <w:rPr>
          <w:rFonts w:ascii="Times New Roman" w:hAnsi="Times New Roman"/>
        </w:rPr>
        <w:t xml:space="preserve">                     СТУДЕНТ:</w:t>
      </w:r>
      <w:bookmarkEnd w:id="3"/>
    </w:p>
    <w:p w14:paraId="59AD7932" w14:textId="77777777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8"/>
        </w:rPr>
      </w:pPr>
      <w:r w:rsidRPr="00F6323F">
        <w:rPr>
          <w:rFonts w:ascii="Times New Roman" w:hAnsi="Times New Roman"/>
          <w:sz w:val="20"/>
        </w:rPr>
        <w:t xml:space="preserve"> </w:t>
      </w:r>
      <w:r w:rsidR="003A5C31">
        <w:rPr>
          <w:rFonts w:ascii="Times New Roman" w:hAnsi="Times New Roman"/>
          <w:sz w:val="20"/>
        </w:rPr>
        <w:tab/>
      </w:r>
      <w:r w:rsidR="003A5C31">
        <w:rPr>
          <w:rFonts w:ascii="Times New Roman" w:hAnsi="Times New Roman"/>
          <w:sz w:val="20"/>
        </w:rPr>
        <w:tab/>
      </w:r>
      <w:r w:rsidR="003A5C31">
        <w:rPr>
          <w:rFonts w:ascii="Times New Roman" w:hAnsi="Times New Roman"/>
          <w:sz w:val="20"/>
        </w:rPr>
        <w:tab/>
      </w:r>
      <w:r w:rsidRPr="00F6323F">
        <w:rPr>
          <w:rFonts w:ascii="Times New Roman" w:hAnsi="Times New Roman"/>
          <w:sz w:val="20"/>
        </w:rPr>
        <w:t xml:space="preserve">         </w:t>
      </w:r>
      <w:r w:rsidRPr="00F6323F">
        <w:rPr>
          <w:rFonts w:ascii="Times New Roman" w:hAnsi="Times New Roman"/>
          <w:sz w:val="24"/>
          <w:szCs w:val="28"/>
        </w:rPr>
        <w:t xml:space="preserve">Козменкова Е.П. </w:t>
      </w:r>
    </w:p>
    <w:p w14:paraId="6F0F56AB" w14:textId="77777777" w:rsidR="00175D12" w:rsidRPr="00F6323F" w:rsidRDefault="00175D12" w:rsidP="00175D12">
      <w:pPr>
        <w:tabs>
          <w:tab w:val="left" w:pos="708"/>
          <w:tab w:val="left" w:pos="1416"/>
          <w:tab w:val="left" w:pos="6830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sz w:val="24"/>
          <w:szCs w:val="28"/>
        </w:rPr>
        <w:t xml:space="preserve">     </w:t>
      </w:r>
      <w:r w:rsidRPr="00F6323F">
        <w:rPr>
          <w:rFonts w:ascii="Times New Roman" w:hAnsi="Times New Roman"/>
          <w:sz w:val="24"/>
          <w:szCs w:val="28"/>
        </w:rPr>
        <w:tab/>
        <w:t xml:space="preserve">       18</w:t>
      </w:r>
      <w:r w:rsidR="0060697A">
        <w:rPr>
          <w:rFonts w:ascii="Times New Roman" w:hAnsi="Times New Roman"/>
          <w:sz w:val="24"/>
          <w:szCs w:val="28"/>
        </w:rPr>
        <w:t xml:space="preserve"> В-2</w:t>
      </w:r>
    </w:p>
    <w:p w14:paraId="3A7CC05A" w14:textId="77777777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</w:p>
    <w:p w14:paraId="5EEC1BA1" w14:textId="77777777" w:rsidR="00175D12" w:rsidRPr="00F6323F" w:rsidRDefault="00175D12" w:rsidP="00175D12">
      <w:pPr>
        <w:ind w:left="2832" w:firstLine="708"/>
        <w:rPr>
          <w:rFonts w:ascii="Times New Roman" w:hAnsi="Times New Roman"/>
          <w:sz w:val="24"/>
          <w:szCs w:val="24"/>
        </w:rPr>
      </w:pPr>
    </w:p>
    <w:p w14:paraId="22ECCEA6" w14:textId="77777777" w:rsidR="00175D12" w:rsidRDefault="00175D12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01950211" w14:textId="77777777" w:rsidR="008C5761" w:rsidRDefault="008C5761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4C7D08A3" w14:textId="77777777" w:rsidR="007B687E" w:rsidRPr="00F6323F" w:rsidRDefault="007B687E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73C13379" w14:textId="77777777" w:rsidR="00175D12" w:rsidRPr="00F6323F" w:rsidRDefault="00175D12" w:rsidP="007B687E">
      <w:pPr>
        <w:spacing w:after="0"/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55E0A197" w14:textId="77777777" w:rsidR="00175D12" w:rsidRPr="00F6323F" w:rsidRDefault="00175D12" w:rsidP="007B687E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sz w:val="24"/>
          <w:szCs w:val="24"/>
        </w:rPr>
        <w:t>Нижний Новгород</w:t>
      </w:r>
    </w:p>
    <w:p w14:paraId="25A408C8" w14:textId="1E4E4FBD" w:rsidR="0078424E" w:rsidRDefault="00175D12" w:rsidP="00A54FAE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sz w:val="24"/>
          <w:szCs w:val="24"/>
        </w:rPr>
        <w:t>202</w:t>
      </w:r>
      <w:r w:rsidR="00A54FAE">
        <w:rPr>
          <w:rFonts w:ascii="Times New Roman" w:hAnsi="Times New Roman"/>
          <w:sz w:val="24"/>
          <w:szCs w:val="24"/>
        </w:rPr>
        <w:t>1</w:t>
      </w:r>
      <w:r w:rsidRPr="00F6323F">
        <w:rPr>
          <w:rFonts w:ascii="Times New Roman" w:hAnsi="Times New Roman"/>
          <w:sz w:val="24"/>
          <w:szCs w:val="24"/>
        </w:rPr>
        <w:t xml:space="preserve"> г</w:t>
      </w:r>
      <w:r w:rsidR="00A54FAE">
        <w:rPr>
          <w:rFonts w:ascii="Times New Roman" w:hAnsi="Times New Roman"/>
          <w:sz w:val="24"/>
          <w:szCs w:val="24"/>
        </w:rPr>
        <w:t>.</w:t>
      </w:r>
    </w:p>
    <w:p w14:paraId="3D55BC82" w14:textId="1D2D9F92" w:rsidR="00272A6C" w:rsidRDefault="00272A6C" w:rsidP="00A54FAE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A4F5D6E" w14:textId="5E37893E" w:rsidR="00272A6C" w:rsidRDefault="00272A6C" w:rsidP="00272A6C">
      <w:pPr>
        <w:spacing w:after="0"/>
        <w:ind w:left="708" w:hanging="708"/>
        <w:rPr>
          <w:rFonts w:ascii="Times New Roman" w:hAnsi="Times New Roman"/>
          <w:sz w:val="28"/>
          <w:szCs w:val="28"/>
        </w:rPr>
      </w:pPr>
      <w:r w:rsidRPr="00E5162D">
        <w:rPr>
          <w:rFonts w:ascii="Times New Roman" w:hAnsi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/>
          <w:sz w:val="28"/>
          <w:szCs w:val="28"/>
        </w:rPr>
        <w:t xml:space="preserve">: </w:t>
      </w:r>
      <w:r w:rsidR="00F4448E">
        <w:rPr>
          <w:rFonts w:ascii="Times New Roman" w:hAnsi="Times New Roman"/>
          <w:sz w:val="28"/>
          <w:szCs w:val="28"/>
        </w:rPr>
        <w:t xml:space="preserve">Написать программу для </w:t>
      </w:r>
      <w:r w:rsidR="00E5162D">
        <w:rPr>
          <w:rFonts w:ascii="Times New Roman" w:hAnsi="Times New Roman"/>
          <w:sz w:val="28"/>
          <w:szCs w:val="28"/>
        </w:rPr>
        <w:t>обработки изображения с капчей.</w:t>
      </w:r>
      <w:r w:rsidR="00F4448E">
        <w:rPr>
          <w:rFonts w:ascii="Times New Roman" w:hAnsi="Times New Roman"/>
          <w:sz w:val="28"/>
          <w:szCs w:val="28"/>
        </w:rPr>
        <w:t xml:space="preserve"> Провести предобработку капчи с помощью медианного фильтра (полная маска) и </w:t>
      </w:r>
      <w:r w:rsidR="00E5162D">
        <w:rPr>
          <w:rFonts w:ascii="Times New Roman" w:hAnsi="Times New Roman"/>
          <w:sz w:val="28"/>
          <w:szCs w:val="28"/>
        </w:rPr>
        <w:t xml:space="preserve">наложить на полученное изображение фильтр </w:t>
      </w:r>
      <w:r w:rsidR="00E5162D">
        <w:rPr>
          <w:rFonts w:ascii="Times New Roman" w:hAnsi="Times New Roman"/>
          <w:sz w:val="28"/>
          <w:szCs w:val="28"/>
          <w:lang w:val="en-US"/>
        </w:rPr>
        <w:t>f</w:t>
      </w:r>
      <w:r w:rsidR="00E5162D" w:rsidRPr="00E5162D">
        <w:rPr>
          <w:rFonts w:ascii="Times New Roman" w:hAnsi="Times New Roman"/>
          <w:sz w:val="28"/>
          <w:szCs w:val="28"/>
        </w:rPr>
        <w:t>1</w:t>
      </w:r>
      <w:r w:rsidR="00E5162D">
        <w:rPr>
          <w:rFonts w:ascii="Times New Roman" w:hAnsi="Times New Roman"/>
          <w:sz w:val="28"/>
          <w:szCs w:val="28"/>
        </w:rPr>
        <w:t xml:space="preserve">. Размер маски, область наложения фильтра </w:t>
      </w:r>
      <w:r w:rsidR="00E5162D">
        <w:rPr>
          <w:rFonts w:ascii="Times New Roman" w:hAnsi="Times New Roman"/>
          <w:sz w:val="28"/>
          <w:szCs w:val="28"/>
          <w:lang w:val="en-US"/>
        </w:rPr>
        <w:t>f</w:t>
      </w:r>
      <w:r w:rsidR="00E5162D" w:rsidRPr="00E5162D">
        <w:rPr>
          <w:rFonts w:ascii="Times New Roman" w:hAnsi="Times New Roman"/>
          <w:sz w:val="28"/>
          <w:szCs w:val="28"/>
        </w:rPr>
        <w:t>1</w:t>
      </w:r>
      <w:r w:rsidR="00E5162D">
        <w:rPr>
          <w:rFonts w:ascii="Times New Roman" w:hAnsi="Times New Roman"/>
          <w:sz w:val="28"/>
          <w:szCs w:val="28"/>
        </w:rPr>
        <w:t xml:space="preserve"> и шаг должны вводиться пользователем. Построить график по результатам обработки и сравнить с изображением. Сегментировать отдельные</w:t>
      </w:r>
      <w:r w:rsidR="00F4448E">
        <w:rPr>
          <w:rFonts w:ascii="Times New Roman" w:hAnsi="Times New Roman"/>
          <w:sz w:val="28"/>
          <w:szCs w:val="28"/>
        </w:rPr>
        <w:t xml:space="preserve"> буквы</w:t>
      </w:r>
      <w:r w:rsidR="00E5162D">
        <w:rPr>
          <w:rFonts w:ascii="Times New Roman" w:hAnsi="Times New Roman"/>
          <w:sz w:val="28"/>
          <w:szCs w:val="28"/>
        </w:rPr>
        <w:t xml:space="preserve"> и подобрать такие параметры фильтрации, чтобы границы букв совпали с характерными точками графика. </w:t>
      </w:r>
    </w:p>
    <w:p w14:paraId="1398E851" w14:textId="77777777" w:rsidR="000845C0" w:rsidRDefault="000845C0" w:rsidP="00272A6C">
      <w:pPr>
        <w:spacing w:after="0"/>
        <w:ind w:left="708" w:hanging="708"/>
        <w:rPr>
          <w:rFonts w:ascii="Times New Roman" w:hAnsi="Times New Roman"/>
          <w:sz w:val="28"/>
          <w:szCs w:val="28"/>
        </w:rPr>
      </w:pPr>
    </w:p>
    <w:p w14:paraId="07BAADCE" w14:textId="061210E0" w:rsidR="00AF4AB3" w:rsidRPr="00E5162D" w:rsidRDefault="00AF4AB3" w:rsidP="00272A6C">
      <w:pPr>
        <w:spacing w:after="0"/>
        <w:ind w:left="708" w:hanging="708"/>
        <w:rPr>
          <w:rFonts w:ascii="Times New Roman" w:hAnsi="Times New Roman"/>
          <w:b/>
          <w:bCs/>
          <w:sz w:val="28"/>
          <w:szCs w:val="28"/>
        </w:rPr>
      </w:pPr>
      <w:r w:rsidRPr="00E5162D">
        <w:rPr>
          <w:rFonts w:ascii="Times New Roman" w:hAnsi="Times New Roman"/>
          <w:b/>
          <w:bCs/>
          <w:sz w:val="28"/>
          <w:szCs w:val="28"/>
        </w:rPr>
        <w:t>Результат работы:</w:t>
      </w:r>
    </w:p>
    <w:p w14:paraId="4366E779" w14:textId="77777777" w:rsidR="00E5162D" w:rsidRDefault="00AF4AB3" w:rsidP="00272A6C">
      <w:pPr>
        <w:spacing w:after="0"/>
        <w:ind w:left="708" w:hanging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1-я капча</w:t>
      </w:r>
      <w:r w:rsidR="00CC6653">
        <w:rPr>
          <w:rFonts w:ascii="Times New Roman" w:hAnsi="Times New Roman"/>
          <w:sz w:val="28"/>
          <w:szCs w:val="28"/>
        </w:rPr>
        <w:t xml:space="preserve"> (184х60)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E1E2256" w14:textId="7C2DA3FA" w:rsidR="00AF4AB3" w:rsidRDefault="0002151D" w:rsidP="00272A6C">
      <w:pPr>
        <w:spacing w:after="0"/>
        <w:ind w:left="708" w:hanging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8B044" wp14:editId="55D90DA6">
                <wp:simplePos x="0" y="0"/>
                <wp:positionH relativeFrom="column">
                  <wp:posOffset>1860013</wp:posOffset>
                </wp:positionH>
                <wp:positionV relativeFrom="paragraph">
                  <wp:posOffset>309733</wp:posOffset>
                </wp:positionV>
                <wp:extent cx="675249" cy="51289"/>
                <wp:effectExtent l="0" t="19050" r="29845" b="44450"/>
                <wp:wrapNone/>
                <wp:docPr id="68" name="Стрелка: вправо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249" cy="51289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6600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68" o:spid="_x0000_s1026" type="#_x0000_t13" style="position:absolute;margin-left:146.45pt;margin-top:24.4pt;width:53.15pt;height:4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" adj="20780" fillcolor="#0d0d0d [3069]" strokecolor="black [3213]" strokeweight="1pt"/>
            </w:pict>
          </mc:Fallback>
        </mc:AlternateContent>
      </w:r>
      <w:r w:rsidR="00E5162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FBAD1B" wp14:editId="542CE203">
            <wp:extent cx="1751330" cy="569595"/>
            <wp:effectExtent l="0" t="0" r="127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69087259" wp14:editId="0417A15E">
            <wp:extent cx="1751330" cy="569595"/>
            <wp:effectExtent l="0" t="0" r="127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721F" w14:textId="77777777" w:rsidR="008A3519" w:rsidRDefault="00AF4AB3" w:rsidP="008A3519">
      <w:pPr>
        <w:spacing w:after="0"/>
        <w:rPr>
          <w:noProof/>
        </w:rPr>
      </w:pPr>
      <w:r>
        <w:rPr>
          <w:rFonts w:ascii="Times New Roman" w:hAnsi="Times New Roman"/>
          <w:sz w:val="28"/>
          <w:szCs w:val="28"/>
        </w:rPr>
        <w:t>Результат наложения медианного фильтра (5х5) и р</w:t>
      </w:r>
      <w:r>
        <w:rPr>
          <w:rFonts w:ascii="Times New Roman" w:hAnsi="Times New Roman"/>
          <w:sz w:val="28"/>
          <w:szCs w:val="28"/>
        </w:rPr>
        <w:t xml:space="preserve">езультат наложения фильтра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AF4AB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:</w:t>
      </w:r>
      <w:r w:rsidR="008A3519" w:rsidRPr="008A3519">
        <w:rPr>
          <w:noProof/>
        </w:rPr>
        <w:t xml:space="preserve"> </w:t>
      </w:r>
    </w:p>
    <w:p w14:paraId="252F7351" w14:textId="209874B9" w:rsidR="008A3519" w:rsidRDefault="008A3519" w:rsidP="00E5162D">
      <w:pPr>
        <w:spacing w:after="0"/>
        <w:ind w:left="142"/>
        <w:rPr>
          <w:sz w:val="28"/>
          <w:szCs w:val="28"/>
          <w:lang w:val="en-US"/>
        </w:rPr>
      </w:pPr>
      <w:r w:rsidRPr="008A3519">
        <w:rPr>
          <w:rFonts w:ascii="Times New Roman" w:hAnsi="Times New Roman"/>
          <w:sz w:val="28"/>
          <w:szCs w:val="28"/>
        </w:rPr>
        <w:drawing>
          <wp:inline distT="0" distB="0" distL="0" distR="0" wp14:anchorId="508E1E4A" wp14:editId="6339BEE9">
            <wp:extent cx="5584874" cy="555741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447" cy="55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D223" w14:textId="0802E79B" w:rsidR="00CC6653" w:rsidRDefault="00CC6653" w:rsidP="008A3519">
      <w:pPr>
        <w:spacing w:after="0"/>
        <w:rPr>
          <w:sz w:val="28"/>
          <w:szCs w:val="28"/>
          <w:lang w:val="en-US"/>
        </w:rPr>
      </w:pPr>
    </w:p>
    <w:p w14:paraId="6993D962" w14:textId="4DA4DB1B" w:rsidR="0002151D" w:rsidRPr="00F66340" w:rsidRDefault="00CC6653" w:rsidP="00CC6653">
      <w:pPr>
        <w:spacing w:after="0"/>
        <w:rPr>
          <w:rFonts w:ascii="Times New Roman" w:hAnsi="Times New Roman"/>
          <w:sz w:val="28"/>
          <w:szCs w:val="28"/>
        </w:rPr>
      </w:pPr>
      <w:r w:rsidRPr="00F66340">
        <w:rPr>
          <w:rFonts w:ascii="Times New Roman" w:hAnsi="Times New Roman"/>
          <w:sz w:val="28"/>
          <w:szCs w:val="28"/>
        </w:rPr>
        <w:t>2</w:t>
      </w:r>
      <w:r w:rsidR="00F66340" w:rsidRPr="00F66340">
        <w:rPr>
          <w:rFonts w:ascii="Times New Roman" w:hAnsi="Times New Roman"/>
          <w:sz w:val="28"/>
          <w:szCs w:val="28"/>
        </w:rPr>
        <w:t>-я</w:t>
      </w:r>
      <w:r w:rsidRPr="00F66340">
        <w:rPr>
          <w:rFonts w:ascii="Times New Roman" w:hAnsi="Times New Roman"/>
          <w:sz w:val="28"/>
          <w:szCs w:val="28"/>
        </w:rPr>
        <w:t xml:space="preserve"> капча (290х80).</w:t>
      </w:r>
    </w:p>
    <w:p w14:paraId="02BB2D4E" w14:textId="43487B27" w:rsidR="0002151D" w:rsidRPr="00F66340" w:rsidRDefault="0002151D" w:rsidP="00CC6653">
      <w:pPr>
        <w:spacing w:after="0"/>
        <w:rPr>
          <w:rFonts w:ascii="Times New Roman" w:hAnsi="Times New Roman"/>
          <w:sz w:val="28"/>
          <w:szCs w:val="28"/>
        </w:rPr>
      </w:pPr>
      <w:r w:rsidRPr="00F66340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B08077" wp14:editId="701DA14B">
                <wp:simplePos x="0" y="0"/>
                <wp:positionH relativeFrom="column">
                  <wp:posOffset>2553970</wp:posOffset>
                </wp:positionH>
                <wp:positionV relativeFrom="paragraph">
                  <wp:posOffset>346710</wp:posOffset>
                </wp:positionV>
                <wp:extent cx="472394" cy="47251"/>
                <wp:effectExtent l="0" t="19050" r="42545" b="29210"/>
                <wp:wrapNone/>
                <wp:docPr id="71" name="Стрелка: вправо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94" cy="47251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A0A5" id="Стрелка: вправо 71" o:spid="_x0000_s1026" type="#_x0000_t13" style="position:absolute;margin-left:201.1pt;margin-top:27.3pt;width:37.2pt;height: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" adj="20520" fillcolor="#0d0d0d [3069]" strokecolor="black [3213]" strokeweight="1pt"/>
            </w:pict>
          </mc:Fallback>
        </mc:AlternateContent>
      </w:r>
      <w:r w:rsidR="004E1542" w:rsidRPr="00F6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09D0E2" wp14:editId="0B38820B">
            <wp:extent cx="2573215" cy="71041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37" cy="71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340">
        <w:rPr>
          <w:rFonts w:ascii="Times New Roman" w:hAnsi="Times New Roman"/>
          <w:sz w:val="28"/>
          <w:szCs w:val="28"/>
        </w:rPr>
        <w:tab/>
      </w:r>
      <w:r w:rsidR="004E1542" w:rsidRPr="00F66340">
        <w:rPr>
          <w:rFonts w:ascii="Times New Roman" w:hAnsi="Times New Roman"/>
          <w:sz w:val="28"/>
          <w:szCs w:val="28"/>
        </w:rPr>
        <w:t xml:space="preserve">     </w:t>
      </w:r>
      <w:r w:rsidR="000845C0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F6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5FC381" wp14:editId="36806B2C">
            <wp:extent cx="2574387" cy="70909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11" cy="7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CB4B" w14:textId="37CD7D52" w:rsidR="00CC6653" w:rsidRDefault="00CC6653" w:rsidP="00E76FA7">
      <w:pPr>
        <w:spacing w:after="0"/>
        <w:rPr>
          <w:noProof/>
        </w:rPr>
      </w:pPr>
      <w:r w:rsidRPr="00F66340">
        <w:rPr>
          <w:rFonts w:ascii="Times New Roman" w:hAnsi="Times New Roman"/>
          <w:sz w:val="28"/>
          <w:szCs w:val="28"/>
        </w:rPr>
        <w:t xml:space="preserve"> </w:t>
      </w:r>
      <w:r w:rsidRPr="00F66340">
        <w:rPr>
          <w:rFonts w:ascii="Times New Roman" w:hAnsi="Times New Roman"/>
          <w:sz w:val="28"/>
          <w:szCs w:val="28"/>
        </w:rPr>
        <w:t>Результат наложения медианного фильтра (</w:t>
      </w:r>
      <w:r w:rsidRPr="00F66340">
        <w:rPr>
          <w:rFonts w:ascii="Times New Roman" w:hAnsi="Times New Roman"/>
          <w:sz w:val="28"/>
          <w:szCs w:val="28"/>
        </w:rPr>
        <w:t>3х3</w:t>
      </w:r>
      <w:r w:rsidRPr="00F66340">
        <w:rPr>
          <w:rFonts w:ascii="Times New Roman" w:hAnsi="Times New Roman"/>
          <w:sz w:val="28"/>
          <w:szCs w:val="28"/>
        </w:rPr>
        <w:t xml:space="preserve">) и результат наложения фильтра </w:t>
      </w:r>
      <w:r w:rsidRPr="00F66340">
        <w:rPr>
          <w:rFonts w:ascii="Times New Roman" w:hAnsi="Times New Roman"/>
          <w:sz w:val="28"/>
          <w:szCs w:val="28"/>
          <w:lang w:val="en-US"/>
        </w:rPr>
        <w:t>f</w:t>
      </w:r>
      <w:r w:rsidRPr="00F66340">
        <w:rPr>
          <w:rFonts w:ascii="Times New Roman" w:hAnsi="Times New Roman"/>
          <w:sz w:val="28"/>
          <w:szCs w:val="28"/>
        </w:rPr>
        <w:t>1</w:t>
      </w:r>
      <w:r w:rsidR="004B26EB" w:rsidRPr="00F66340">
        <w:rPr>
          <w:rFonts w:ascii="Times New Roman" w:hAnsi="Times New Roman"/>
          <w:sz w:val="28"/>
          <w:szCs w:val="28"/>
        </w:rPr>
        <w:t xml:space="preserve"> (ширина – 4, шаг – 1)</w:t>
      </w:r>
      <w:r w:rsidRPr="00F66340">
        <w:rPr>
          <w:rFonts w:ascii="Times New Roman" w:hAnsi="Times New Roman"/>
          <w:sz w:val="28"/>
          <w:szCs w:val="28"/>
        </w:rPr>
        <w:t>:</w:t>
      </w:r>
      <w:r w:rsidRPr="008A3519">
        <w:rPr>
          <w:noProof/>
        </w:rPr>
        <w:t xml:space="preserve"> </w:t>
      </w:r>
    </w:p>
    <w:p w14:paraId="614D7194" w14:textId="7C2E07F3" w:rsidR="00E76FA7" w:rsidRDefault="00E76FA7" w:rsidP="00E76FA7">
      <w:pPr>
        <w:spacing w:after="0"/>
        <w:ind w:left="-709"/>
        <w:rPr>
          <w:sz w:val="28"/>
          <w:szCs w:val="28"/>
        </w:rPr>
      </w:pPr>
      <w:r w:rsidRPr="00E76FA7">
        <w:rPr>
          <w:sz w:val="28"/>
          <w:szCs w:val="28"/>
        </w:rPr>
        <w:drawing>
          <wp:inline distT="0" distB="0" distL="0" distR="0" wp14:anchorId="08361F8A" wp14:editId="0C66B97F">
            <wp:extent cx="6555238" cy="460013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3" t="2754"/>
                    <a:stretch/>
                  </pic:blipFill>
                  <pic:spPr bwMode="auto">
                    <a:xfrm>
                      <a:off x="0" y="0"/>
                      <a:ext cx="6564048" cy="460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4AAF" w14:textId="726AF7F1" w:rsidR="00E76FA7" w:rsidRDefault="00E76FA7" w:rsidP="00E76FA7">
      <w:pPr>
        <w:spacing w:after="0"/>
        <w:ind w:left="-709"/>
        <w:rPr>
          <w:sz w:val="28"/>
          <w:szCs w:val="28"/>
        </w:rPr>
      </w:pPr>
    </w:p>
    <w:p w14:paraId="145CC33A" w14:textId="7AC1979D" w:rsidR="00F66340" w:rsidRPr="00F66340" w:rsidRDefault="00F66340" w:rsidP="00490623">
      <w:pPr>
        <w:spacing w:after="0"/>
        <w:rPr>
          <w:rFonts w:ascii="Times New Roman" w:hAnsi="Times New Roman"/>
          <w:sz w:val="28"/>
          <w:szCs w:val="28"/>
        </w:rPr>
      </w:pPr>
      <w:r w:rsidRPr="00F66340">
        <w:rPr>
          <w:rFonts w:ascii="Times New Roman" w:hAnsi="Times New Roman"/>
          <w:sz w:val="28"/>
          <w:szCs w:val="28"/>
        </w:rPr>
        <w:t>3-я капча (120х50)</w:t>
      </w:r>
      <w:r w:rsidR="00E76FA7" w:rsidRPr="00F66340">
        <w:rPr>
          <w:rFonts w:ascii="Times New Roman" w:hAnsi="Times New Roman"/>
          <w:sz w:val="28"/>
          <w:szCs w:val="28"/>
        </w:rPr>
        <w:t>.</w:t>
      </w:r>
    </w:p>
    <w:p w14:paraId="46D537C1" w14:textId="6CA9E192" w:rsidR="00137C4D" w:rsidRDefault="00F66340" w:rsidP="00490623">
      <w:pPr>
        <w:spacing w:after="0"/>
        <w:rPr>
          <w:rFonts w:ascii="Times New Roman" w:hAnsi="Times New Roman"/>
          <w:sz w:val="28"/>
          <w:szCs w:val="28"/>
        </w:rPr>
      </w:pPr>
      <w:r w:rsidRPr="00F66340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3CE133" wp14:editId="7672100A">
                <wp:simplePos x="0" y="0"/>
                <wp:positionH relativeFrom="column">
                  <wp:posOffset>1822450</wp:posOffset>
                </wp:positionH>
                <wp:positionV relativeFrom="paragraph">
                  <wp:posOffset>365125</wp:posOffset>
                </wp:positionV>
                <wp:extent cx="472394" cy="47251"/>
                <wp:effectExtent l="0" t="19050" r="42545" b="29210"/>
                <wp:wrapNone/>
                <wp:docPr id="93" name="Стрелка: вправо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94" cy="47251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3130B" id="Стрелка: вправо 93" o:spid="_x0000_s1026" type="#_x0000_t13" style="position:absolute;margin-left:143.5pt;margin-top:28.75pt;width:37.2pt;height: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" adj="20520" fillcolor="#0d0d0d [3069]" strokecolor="black [3213]" strokeweight="1pt"/>
            </w:pict>
          </mc:Fallback>
        </mc:AlternateContent>
      </w:r>
      <w:r w:rsidRPr="00F6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FA1393" wp14:editId="3D93473D">
            <wp:extent cx="1811693" cy="75537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651" cy="76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5C0">
        <w:rPr>
          <w:rFonts w:ascii="Times New Roman" w:hAnsi="Times New Roman"/>
          <w:sz w:val="28"/>
          <w:szCs w:val="28"/>
        </w:rPr>
        <w:tab/>
      </w:r>
      <w:r w:rsidR="000845C0">
        <w:rPr>
          <w:rFonts w:ascii="Times New Roman" w:hAnsi="Times New Roman"/>
          <w:sz w:val="28"/>
          <w:szCs w:val="28"/>
        </w:rPr>
        <w:tab/>
      </w:r>
      <w:r w:rsidR="000845C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7C5F60" wp14:editId="2040A2E5">
            <wp:extent cx="1781092" cy="741875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24" cy="7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ED06" w14:textId="73163161" w:rsidR="00F66340" w:rsidRDefault="00F66340" w:rsidP="00490623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Капча взята из формы регистрации на</w:t>
      </w:r>
      <w:r w:rsidR="000845C0" w:rsidRPr="000845C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45C0"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 w:val="en-US"/>
        </w:rPr>
        <w:t>wenCloud</w:t>
      </w:r>
      <w:proofErr w:type="spellEnd"/>
      <w:r w:rsidRPr="00F6634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облачный сервис производителя оборудования для автоматизации). </w:t>
      </w:r>
      <w:r w:rsidRPr="00F66340">
        <w:rPr>
          <w:rFonts w:ascii="Times New Roman" w:hAnsi="Times New Roman"/>
          <w:sz w:val="28"/>
          <w:szCs w:val="28"/>
        </w:rPr>
        <w:t>Результат наложения медианного фильтра (3х3) и результат наложения фильтра f1 (ширина – 4, шаг – 1):</w:t>
      </w:r>
    </w:p>
    <w:p w14:paraId="1886E0C7" w14:textId="4EF1CE49" w:rsidR="00F050C6" w:rsidRDefault="00F050C6" w:rsidP="00CC6653">
      <w:pPr>
        <w:spacing w:after="0"/>
        <w:ind w:left="-709"/>
        <w:rPr>
          <w:rFonts w:ascii="Times New Roman" w:hAnsi="Times New Roman"/>
          <w:sz w:val="28"/>
          <w:szCs w:val="28"/>
        </w:rPr>
      </w:pPr>
      <w:r w:rsidRPr="00F050C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D8393B2" wp14:editId="26DB6319">
            <wp:extent cx="6440556" cy="5444378"/>
            <wp:effectExtent l="0" t="0" r="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7068" cy="54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23C5" w14:textId="77777777" w:rsidR="00F050C6" w:rsidRDefault="00F050C6" w:rsidP="00CC6653">
      <w:pPr>
        <w:spacing w:after="0"/>
        <w:ind w:left="-709"/>
        <w:rPr>
          <w:rFonts w:ascii="Times New Roman" w:hAnsi="Times New Roman"/>
          <w:sz w:val="28"/>
          <w:szCs w:val="28"/>
        </w:rPr>
      </w:pPr>
    </w:p>
    <w:p w14:paraId="002FF9A2" w14:textId="77777777" w:rsidR="00F050C6" w:rsidRDefault="00F050C6" w:rsidP="00CC6653">
      <w:pPr>
        <w:spacing w:after="0"/>
        <w:ind w:left="-709"/>
        <w:rPr>
          <w:rFonts w:ascii="Times New Roman" w:hAnsi="Times New Roman"/>
          <w:sz w:val="28"/>
          <w:szCs w:val="28"/>
        </w:rPr>
      </w:pPr>
    </w:p>
    <w:p w14:paraId="3CEF9EB1" w14:textId="29280AB8" w:rsidR="00137C4D" w:rsidRDefault="00137C4D" w:rsidP="00490623">
      <w:pPr>
        <w:spacing w:after="0"/>
        <w:rPr>
          <w:rFonts w:ascii="Times New Roman" w:hAnsi="Times New Roman"/>
          <w:sz w:val="28"/>
          <w:szCs w:val="28"/>
        </w:rPr>
      </w:pPr>
      <w:r w:rsidRPr="00F66340">
        <w:rPr>
          <w:rFonts w:ascii="Times New Roman" w:hAnsi="Times New Roman"/>
          <w:sz w:val="28"/>
          <w:szCs w:val="28"/>
        </w:rPr>
        <w:t>Бонус. Фото из интернета</w:t>
      </w:r>
      <w:r w:rsidR="00E5162D" w:rsidRPr="00F66340">
        <w:rPr>
          <w:rFonts w:ascii="Times New Roman" w:hAnsi="Times New Roman"/>
          <w:sz w:val="28"/>
          <w:szCs w:val="28"/>
        </w:rPr>
        <w:t xml:space="preserve"> с наложенным шумом</w:t>
      </w:r>
      <w:r w:rsidRPr="00F66340">
        <w:rPr>
          <w:rFonts w:ascii="Times New Roman" w:hAnsi="Times New Roman"/>
          <w:sz w:val="28"/>
          <w:szCs w:val="28"/>
        </w:rPr>
        <w:t xml:space="preserve">, обработанное маской 5х5 и фильтром </w:t>
      </w:r>
      <w:r w:rsidRPr="00F66340">
        <w:rPr>
          <w:rFonts w:ascii="Times New Roman" w:hAnsi="Times New Roman"/>
          <w:sz w:val="28"/>
          <w:szCs w:val="28"/>
          <w:lang w:val="en-US"/>
        </w:rPr>
        <w:t>f</w:t>
      </w:r>
      <w:r w:rsidRPr="00F66340">
        <w:rPr>
          <w:rFonts w:ascii="Times New Roman" w:hAnsi="Times New Roman"/>
          <w:sz w:val="28"/>
          <w:szCs w:val="28"/>
        </w:rPr>
        <w:t>1 (ширина области – 24, шаг - 2)</w:t>
      </w:r>
    </w:p>
    <w:p w14:paraId="6017A1AD" w14:textId="77777777" w:rsidR="000845C0" w:rsidRPr="00F66340" w:rsidRDefault="000845C0" w:rsidP="00CC6653">
      <w:pPr>
        <w:spacing w:after="0"/>
        <w:ind w:left="-709"/>
        <w:rPr>
          <w:rFonts w:ascii="Times New Roman" w:hAnsi="Times New Roman"/>
          <w:sz w:val="28"/>
          <w:szCs w:val="28"/>
        </w:rPr>
      </w:pPr>
    </w:p>
    <w:p w14:paraId="60A60B00" w14:textId="72AF98BC" w:rsidR="00137C4D" w:rsidRDefault="00137C4D" w:rsidP="00490623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0329D4" wp14:editId="7ABB6D3D">
            <wp:extent cx="3779807" cy="25046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227" cy="253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5044" w14:textId="27C2D604" w:rsidR="00CE7727" w:rsidRDefault="00CE7727" w:rsidP="00CC6653">
      <w:pPr>
        <w:spacing w:after="0"/>
        <w:ind w:left="-709"/>
        <w:rPr>
          <w:sz w:val="28"/>
          <w:szCs w:val="28"/>
        </w:rPr>
      </w:pPr>
      <w:r w:rsidRPr="00CE7727">
        <w:rPr>
          <w:sz w:val="28"/>
          <w:szCs w:val="28"/>
        </w:rPr>
        <w:lastRenderedPageBreak/>
        <w:drawing>
          <wp:inline distT="0" distB="0" distL="0" distR="0" wp14:anchorId="22ACA8A8" wp14:editId="1D56D8AB">
            <wp:extent cx="5850255" cy="679069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2347" w14:textId="25E3D1D2" w:rsidR="00CE7727" w:rsidRPr="001E7233" w:rsidRDefault="00CE7727" w:rsidP="00CC6653">
      <w:pPr>
        <w:spacing w:after="0"/>
        <w:ind w:left="-709"/>
        <w:rPr>
          <w:rFonts w:ascii="Times New Roman" w:hAnsi="Times New Roman"/>
          <w:sz w:val="28"/>
          <w:szCs w:val="28"/>
        </w:rPr>
      </w:pPr>
    </w:p>
    <w:p w14:paraId="2FF51C23" w14:textId="38449CCC" w:rsidR="00CE7727" w:rsidRPr="001E7233" w:rsidRDefault="00CE7727" w:rsidP="00490623">
      <w:pPr>
        <w:spacing w:after="0"/>
        <w:rPr>
          <w:rFonts w:ascii="Times New Roman" w:hAnsi="Times New Roman"/>
          <w:sz w:val="28"/>
          <w:szCs w:val="28"/>
        </w:rPr>
      </w:pPr>
      <w:r w:rsidRPr="001E7233">
        <w:rPr>
          <w:rFonts w:ascii="Times New Roman" w:hAnsi="Times New Roman"/>
          <w:sz w:val="28"/>
          <w:szCs w:val="28"/>
        </w:rPr>
        <w:t>Скриншоты работы программы:</w:t>
      </w:r>
    </w:p>
    <w:p w14:paraId="3B400178" w14:textId="5E6BBC0A" w:rsidR="00CE7727" w:rsidRDefault="00CE7727" w:rsidP="00CC6653">
      <w:pPr>
        <w:spacing w:after="0"/>
        <w:ind w:left="-709"/>
        <w:rPr>
          <w:sz w:val="28"/>
          <w:szCs w:val="28"/>
        </w:rPr>
      </w:pPr>
      <w:r w:rsidRPr="00CE7727">
        <w:rPr>
          <w:sz w:val="28"/>
          <w:szCs w:val="28"/>
        </w:rPr>
        <w:drawing>
          <wp:inline distT="0" distB="0" distL="0" distR="0" wp14:anchorId="792F70C4" wp14:editId="2CD27241">
            <wp:extent cx="2118231" cy="1794013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8322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727">
        <w:rPr>
          <w:sz w:val="28"/>
          <w:szCs w:val="28"/>
        </w:rPr>
        <w:drawing>
          <wp:inline distT="0" distB="0" distL="0" distR="0" wp14:anchorId="451CD302" wp14:editId="5E7C0581">
            <wp:extent cx="1998802" cy="1797114"/>
            <wp:effectExtent l="0" t="0" r="190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73"/>
                    <a:stretch/>
                  </pic:blipFill>
                  <pic:spPr bwMode="auto">
                    <a:xfrm>
                      <a:off x="0" y="0"/>
                      <a:ext cx="2023071" cy="181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7727">
        <w:rPr>
          <w:sz w:val="28"/>
          <w:szCs w:val="28"/>
        </w:rPr>
        <w:drawing>
          <wp:inline distT="0" distB="0" distL="0" distR="0" wp14:anchorId="299D9800" wp14:editId="047493EC">
            <wp:extent cx="2015655" cy="1792199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9702" cy="18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32F" w14:textId="436A40B9" w:rsidR="001E7233" w:rsidRPr="00C44B92" w:rsidRDefault="001E7233" w:rsidP="00490623">
      <w:pPr>
        <w:spacing w:after="0"/>
        <w:rPr>
          <w:rFonts w:ascii="Times New Roman" w:hAnsi="Times New Roman"/>
          <w:sz w:val="28"/>
          <w:szCs w:val="28"/>
        </w:rPr>
      </w:pPr>
      <w:r w:rsidRPr="00C44B92">
        <w:rPr>
          <w:rFonts w:ascii="Times New Roman" w:hAnsi="Times New Roman"/>
          <w:b/>
          <w:bCs/>
          <w:sz w:val="28"/>
          <w:szCs w:val="28"/>
        </w:rPr>
        <w:lastRenderedPageBreak/>
        <w:t>Вывод:</w:t>
      </w:r>
      <w:r w:rsidRPr="00C44B92">
        <w:rPr>
          <w:rFonts w:ascii="Times New Roman" w:hAnsi="Times New Roman"/>
          <w:sz w:val="28"/>
          <w:szCs w:val="28"/>
        </w:rPr>
        <w:t xml:space="preserve"> Мною была доработана программа из первой лабораторной работы. Была добавлена возможность загрузки изображения и его предобработки наложением медианного фильтра. Также было реализовано наложение фильтра </w:t>
      </w:r>
      <w:r w:rsidRPr="00C44B92">
        <w:rPr>
          <w:rFonts w:ascii="Times New Roman" w:hAnsi="Times New Roman"/>
          <w:sz w:val="28"/>
          <w:szCs w:val="28"/>
          <w:lang w:val="en-US"/>
        </w:rPr>
        <w:t>f</w:t>
      </w:r>
      <w:r w:rsidRPr="00C44B92">
        <w:rPr>
          <w:rFonts w:ascii="Times New Roman" w:hAnsi="Times New Roman"/>
          <w:sz w:val="28"/>
          <w:szCs w:val="28"/>
        </w:rPr>
        <w:t xml:space="preserve">1. Параметры фильтрации задаются пользователем. Изображение, полученное в процессе предобработки, сохраняется в рабочей папке, координаты для построения графика также можно сохранить в файл или, наоборот, выгрузить.  </w:t>
      </w:r>
    </w:p>
    <w:sectPr w:rsidR="001E7233" w:rsidRPr="00C44B92" w:rsidSect="0002151D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DA"/>
    <w:rsid w:val="00010322"/>
    <w:rsid w:val="0002151D"/>
    <w:rsid w:val="000845C0"/>
    <w:rsid w:val="00101989"/>
    <w:rsid w:val="00137C4D"/>
    <w:rsid w:val="0014428B"/>
    <w:rsid w:val="00175D12"/>
    <w:rsid w:val="001E7233"/>
    <w:rsid w:val="00272A6C"/>
    <w:rsid w:val="002F111C"/>
    <w:rsid w:val="003250BA"/>
    <w:rsid w:val="003A5C31"/>
    <w:rsid w:val="004407C7"/>
    <w:rsid w:val="00490623"/>
    <w:rsid w:val="004B26EB"/>
    <w:rsid w:val="004E1542"/>
    <w:rsid w:val="0050466F"/>
    <w:rsid w:val="0051677E"/>
    <w:rsid w:val="0060697A"/>
    <w:rsid w:val="006B4726"/>
    <w:rsid w:val="0078424E"/>
    <w:rsid w:val="007B687E"/>
    <w:rsid w:val="007C0193"/>
    <w:rsid w:val="00821464"/>
    <w:rsid w:val="008A3519"/>
    <w:rsid w:val="008C5761"/>
    <w:rsid w:val="00A36357"/>
    <w:rsid w:val="00A54FAE"/>
    <w:rsid w:val="00AF4AB3"/>
    <w:rsid w:val="00B506DA"/>
    <w:rsid w:val="00C44B92"/>
    <w:rsid w:val="00CB365E"/>
    <w:rsid w:val="00CC6653"/>
    <w:rsid w:val="00CE7727"/>
    <w:rsid w:val="00D1009C"/>
    <w:rsid w:val="00DC7C7F"/>
    <w:rsid w:val="00DF09D4"/>
    <w:rsid w:val="00E42B87"/>
    <w:rsid w:val="00E50B94"/>
    <w:rsid w:val="00E5162D"/>
    <w:rsid w:val="00E76FA7"/>
    <w:rsid w:val="00F050C6"/>
    <w:rsid w:val="00F262A5"/>
    <w:rsid w:val="00F4448E"/>
    <w:rsid w:val="00F45B65"/>
    <w:rsid w:val="00F66340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9F526"/>
  <w15:chartTrackingRefBased/>
  <w15:docId w15:val="{DE00ED10-3E70-4C27-B328-914A97166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66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e0\AppData\Roaming\Microsoft\Templates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303</TotalTime>
  <Pages>6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Kozmenkova</dc:creator>
  <cp:keywords/>
  <dc:description/>
  <cp:lastModifiedBy>Ekaterina Kozmenkova</cp:lastModifiedBy>
  <cp:revision>9</cp:revision>
  <cp:lastPrinted>2021-05-24T16:32:00Z</cp:lastPrinted>
  <dcterms:created xsi:type="dcterms:W3CDTF">2021-05-24T06:19:00Z</dcterms:created>
  <dcterms:modified xsi:type="dcterms:W3CDTF">2021-05-24T19:21:00Z</dcterms:modified>
</cp:coreProperties>
</file>